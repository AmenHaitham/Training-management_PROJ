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:rsidR="005854DB" w:rsidRPr="005854DB" w:rsidRDefault="00406CD1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E22EDB2C6D2A4D08960F3EB0FF42EDDA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274808">
                  <w:t>Training Management System</w:t>
                </w:r>
              </w:sdtContent>
            </w:sdt>
          </w:p>
        </w:tc>
      </w:tr>
      <w:tr w:rsidR="005854DB" w:rsidRPr="0092125E" w:rsidTr="005854DB">
        <w:trPr>
          <w:trHeight w:val="144"/>
        </w:trPr>
        <w:tc>
          <w:tcPr>
            <w:tcW w:w="1440" w:type="dxa"/>
            <w:shd w:val="clear" w:color="auto" w:fill="auto"/>
          </w:tcPr>
          <w:p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rPr>
                <w:b/>
                <w:bCs/>
                <w:i w:val="0"/>
                <w:iCs/>
              </w:rPr>
              <w:alias w:val="Subtitle"/>
              <w:tag w:val=""/>
              <w:id w:val="1073854703"/>
              <w:placeholder>
                <w:docPart w:val="8483DF0461C5453AB2B96E138524660C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:rsidR="005854DB" w:rsidRPr="005854DB" w:rsidRDefault="00274808" w:rsidP="005854DB">
                <w:pPr>
                  <w:pStyle w:val="Subtitle"/>
                </w:pPr>
                <w:r w:rsidRPr="00274808">
                  <w:rPr>
                    <w:b/>
                    <w:bCs/>
                    <w:i w:val="0"/>
                    <w:iCs/>
                  </w:rPr>
                  <w:t xml:space="preserve">Test Cases </w:t>
                </w:r>
              </w:p>
            </w:sdtContent>
          </w:sdt>
        </w:tc>
      </w:tr>
    </w:tbl>
    <w:bookmarkEnd w:id="0" w:displacedByCustomXml="next"/>
    <w:sdt>
      <w:sdtPr>
        <w:id w:val="-2035794854"/>
        <w:placeholder>
          <w:docPart w:val="CBD47314A4A944E09FABBF5FBAB49B5B"/>
        </w:placeholder>
        <w:temporary/>
        <w:showingPlcHdr/>
        <w15:appearance w15:val="hidden"/>
      </w:sdtPr>
      <w:sdtEndPr/>
      <w:sdtContent>
        <w:p w:rsidR="00BD0C60" w:rsidRDefault="005854DB" w:rsidP="005854DB">
          <w:pPr>
            <w:pStyle w:val="Heading1"/>
          </w:pPr>
          <w:r w:rsidRPr="003639D2">
            <w:t>Getting Started</w:t>
          </w:r>
        </w:p>
      </w:sdtContent>
    </w:sdt>
    <w:p w:rsidR="00274808" w:rsidRDefault="00274808" w:rsidP="00274808"/>
    <w:p w:rsidR="00D07193" w:rsidRDefault="00D07193" w:rsidP="00274808"/>
    <w:p w:rsidR="00274808" w:rsidRPr="00274808" w:rsidRDefault="00274808" w:rsidP="00274808"/>
    <w:p w:rsidR="00685B4E" w:rsidRPr="00685B4E" w:rsidRDefault="00274808" w:rsidP="00685B4E">
      <w:pPr>
        <w:pStyle w:val="Heading1"/>
      </w:pPr>
      <w:r>
        <w:t>1. User Authentication and Role-Based Access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477"/>
        <w:gridCol w:w="2493"/>
        <w:gridCol w:w="2604"/>
        <w:gridCol w:w="2496"/>
      </w:tblGrid>
      <w:tr w:rsidR="00274808" w:rsidTr="002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:rsidR="00274808" w:rsidRDefault="00274808" w:rsidP="00274808">
            <w:pPr>
              <w:jc w:val="center"/>
            </w:pPr>
            <w:r w:rsidRPr="00274808">
              <w:rPr>
                <w:color w:val="FFFFFF" w:themeColor="background1"/>
              </w:rPr>
              <w:t>ID</w:t>
            </w:r>
          </w:p>
        </w:tc>
        <w:tc>
          <w:tcPr>
            <w:tcW w:w="2517" w:type="dxa"/>
          </w:tcPr>
          <w:p w:rsidR="00274808" w:rsidRPr="00274808" w:rsidRDefault="00274808" w:rsidP="00274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Test Scenario</w:t>
            </w:r>
          </w:p>
        </w:tc>
        <w:tc>
          <w:tcPr>
            <w:tcW w:w="2518" w:type="dxa"/>
          </w:tcPr>
          <w:p w:rsidR="00274808" w:rsidRPr="00274808" w:rsidRDefault="00274808" w:rsidP="00274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Steps</w:t>
            </w:r>
          </w:p>
        </w:tc>
        <w:tc>
          <w:tcPr>
            <w:tcW w:w="2518" w:type="dxa"/>
          </w:tcPr>
          <w:p w:rsidR="00274808" w:rsidRPr="00274808" w:rsidRDefault="00274808" w:rsidP="00274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Expected Result</w:t>
            </w:r>
          </w:p>
        </w:tc>
      </w:tr>
      <w:tr w:rsidR="00274808" w:rsidTr="002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:rsidR="00274808" w:rsidRPr="00274808" w:rsidRDefault="00274808" w:rsidP="00274808">
            <w:pPr>
              <w:spacing w:before="60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TC-01</w:t>
            </w:r>
          </w:p>
        </w:tc>
        <w:tc>
          <w:tcPr>
            <w:tcW w:w="2517" w:type="dxa"/>
          </w:tcPr>
          <w:p w:rsidR="00274808" w:rsidRPr="00274808" w:rsidRDefault="00274808" w:rsidP="00274808">
            <w:pPr>
              <w:spacing w:befor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Secure login with valid credentials</w:t>
            </w:r>
          </w:p>
        </w:tc>
        <w:tc>
          <w:tcPr>
            <w:tcW w:w="2518" w:type="dxa"/>
          </w:tcPr>
          <w:p w:rsidR="00274808" w:rsidRPr="00274808" w:rsidRDefault="00274808" w:rsidP="0027480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Enter correct username and password</w:t>
            </w:r>
          </w:p>
        </w:tc>
        <w:tc>
          <w:tcPr>
            <w:tcW w:w="2518" w:type="dxa"/>
          </w:tcPr>
          <w:p w:rsidR="00274808" w:rsidRPr="00274808" w:rsidRDefault="00274808" w:rsidP="00274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Redirected to respective dashboard based on role</w:t>
            </w:r>
          </w:p>
        </w:tc>
      </w:tr>
      <w:tr w:rsidR="00274808" w:rsidTr="002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:rsidR="00274808" w:rsidRPr="00274808" w:rsidRDefault="00274808" w:rsidP="00274808">
            <w:pPr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TC-02</w:t>
            </w:r>
          </w:p>
        </w:tc>
        <w:tc>
          <w:tcPr>
            <w:tcW w:w="2517" w:type="dxa"/>
          </w:tcPr>
          <w:p w:rsidR="00274808" w:rsidRPr="00274808" w:rsidRDefault="00274808" w:rsidP="002748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Login with incorrect credentials</w:t>
            </w:r>
          </w:p>
        </w:tc>
        <w:tc>
          <w:tcPr>
            <w:tcW w:w="2518" w:type="dxa"/>
          </w:tcPr>
          <w:p w:rsidR="00274808" w:rsidRPr="00274808" w:rsidRDefault="00274808" w:rsidP="002748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Enter invalid password or username</w:t>
            </w:r>
          </w:p>
        </w:tc>
        <w:tc>
          <w:tcPr>
            <w:tcW w:w="2518" w:type="dxa"/>
          </w:tcPr>
          <w:p w:rsidR="00274808" w:rsidRPr="00274808" w:rsidRDefault="00274808" w:rsidP="002748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Display error message: "Invalid credentials"</w:t>
            </w:r>
          </w:p>
        </w:tc>
      </w:tr>
      <w:tr w:rsidR="00274808" w:rsidTr="002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:rsidR="00274808" w:rsidRPr="00274808" w:rsidRDefault="00274808" w:rsidP="00274808">
            <w:pPr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TC-03</w:t>
            </w:r>
          </w:p>
        </w:tc>
        <w:tc>
          <w:tcPr>
            <w:tcW w:w="2517" w:type="dxa"/>
          </w:tcPr>
          <w:p w:rsidR="00274808" w:rsidRPr="00274808" w:rsidRDefault="00274808" w:rsidP="00274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Role-based redirection</w:t>
            </w:r>
          </w:p>
        </w:tc>
        <w:tc>
          <w:tcPr>
            <w:tcW w:w="2518" w:type="dxa"/>
          </w:tcPr>
          <w:p w:rsidR="00274808" w:rsidRPr="00274808" w:rsidRDefault="00274808" w:rsidP="00274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Log in as Admin/Trainer/Trainee</w:t>
            </w:r>
          </w:p>
        </w:tc>
        <w:tc>
          <w:tcPr>
            <w:tcW w:w="2518" w:type="dxa"/>
          </w:tcPr>
          <w:p w:rsidR="00274808" w:rsidRPr="00274808" w:rsidRDefault="00274808" w:rsidP="00274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Redirected to correct dashboard and role permissions enforced</w:t>
            </w:r>
          </w:p>
        </w:tc>
      </w:tr>
    </w:tbl>
    <w:p w:rsidR="00685B4E" w:rsidRDefault="00685B4E" w:rsidP="005854DB"/>
    <w:p w:rsidR="00274808" w:rsidRDefault="00274808" w:rsidP="005854DB"/>
    <w:p w:rsidR="00274808" w:rsidRDefault="00274808" w:rsidP="005854DB"/>
    <w:p w:rsidR="00274808" w:rsidRDefault="00274808" w:rsidP="005854DB"/>
    <w:p w:rsidR="00D07193" w:rsidRDefault="00D07193" w:rsidP="005854DB"/>
    <w:p w:rsidR="00D07193" w:rsidRDefault="00D07193" w:rsidP="005854DB"/>
    <w:p w:rsidR="00D07193" w:rsidRDefault="00D07193" w:rsidP="005854DB"/>
    <w:p w:rsidR="00D07193" w:rsidRDefault="00D07193" w:rsidP="005854DB"/>
    <w:p w:rsidR="00685B4E" w:rsidRDefault="00274808" w:rsidP="009355C2">
      <w:pPr>
        <w:pStyle w:val="Heading1"/>
      </w:pPr>
      <w:r>
        <w:t>2. Training &amp; Course Management (Admin)</w:t>
      </w:r>
    </w:p>
    <w:p w:rsidR="00D07193" w:rsidRPr="00D07193" w:rsidRDefault="00D07193" w:rsidP="00D07193"/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477"/>
        <w:gridCol w:w="2493"/>
        <w:gridCol w:w="2604"/>
        <w:gridCol w:w="2496"/>
      </w:tblGrid>
      <w:tr w:rsidR="00274808" w:rsidTr="002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7" w:type="dxa"/>
          </w:tcPr>
          <w:p w:rsidR="00274808" w:rsidRDefault="00274808" w:rsidP="007C45FF">
            <w:pPr>
              <w:jc w:val="center"/>
            </w:pPr>
            <w:r w:rsidRPr="00274808">
              <w:rPr>
                <w:color w:val="FFFFFF" w:themeColor="background1"/>
              </w:rPr>
              <w:t>ID</w:t>
            </w:r>
          </w:p>
        </w:tc>
        <w:tc>
          <w:tcPr>
            <w:tcW w:w="2493" w:type="dxa"/>
          </w:tcPr>
          <w:p w:rsidR="00274808" w:rsidRPr="00274808" w:rsidRDefault="00274808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Test Scenario</w:t>
            </w:r>
          </w:p>
        </w:tc>
        <w:tc>
          <w:tcPr>
            <w:tcW w:w="2604" w:type="dxa"/>
          </w:tcPr>
          <w:p w:rsidR="00274808" w:rsidRPr="00274808" w:rsidRDefault="00274808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Steps</w:t>
            </w:r>
          </w:p>
        </w:tc>
        <w:tc>
          <w:tcPr>
            <w:tcW w:w="2496" w:type="dxa"/>
          </w:tcPr>
          <w:p w:rsidR="00274808" w:rsidRPr="00274808" w:rsidRDefault="00274808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Expected Result</w:t>
            </w:r>
          </w:p>
        </w:tc>
      </w:tr>
      <w:tr w:rsidR="00274808" w:rsidTr="00D07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7" w:type="dxa"/>
          </w:tcPr>
          <w:p w:rsidR="00274808" w:rsidRPr="00274808" w:rsidRDefault="00274808" w:rsidP="00D07193">
            <w:pPr>
              <w:spacing w:before="48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TC-0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2493" w:type="dxa"/>
          </w:tcPr>
          <w:p w:rsidR="00274808" w:rsidRPr="00D07193" w:rsidRDefault="00D07193" w:rsidP="00D07193">
            <w:pPr>
              <w:spacing w:befor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Create new Training</w:t>
            </w:r>
          </w:p>
        </w:tc>
        <w:tc>
          <w:tcPr>
            <w:tcW w:w="2604" w:type="dxa"/>
          </w:tcPr>
          <w:p w:rsidR="00274808" w:rsidRPr="00D07193" w:rsidRDefault="00D07193" w:rsidP="00D07193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Admin fills in training info and saves</w:t>
            </w:r>
          </w:p>
        </w:tc>
        <w:tc>
          <w:tcPr>
            <w:tcW w:w="2496" w:type="dxa"/>
          </w:tcPr>
          <w:p w:rsidR="00274808" w:rsidRPr="00D07193" w:rsidRDefault="00D07193" w:rsidP="00D071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Training saved and listed in training dashboard</w:t>
            </w:r>
          </w:p>
        </w:tc>
      </w:tr>
      <w:tr w:rsidR="00274808" w:rsidTr="002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7" w:type="dxa"/>
          </w:tcPr>
          <w:p w:rsidR="00274808" w:rsidRPr="00274808" w:rsidRDefault="00274808" w:rsidP="00D07193">
            <w:pPr>
              <w:spacing w:before="360" w:after="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TC-0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2493" w:type="dxa"/>
          </w:tcPr>
          <w:p w:rsidR="00274808" w:rsidRPr="00D07193" w:rsidRDefault="00D07193" w:rsidP="00D07193">
            <w:pPr>
              <w:spacing w:before="36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Edit existing Training</w:t>
            </w:r>
          </w:p>
        </w:tc>
        <w:tc>
          <w:tcPr>
            <w:tcW w:w="2604" w:type="dxa"/>
          </w:tcPr>
          <w:p w:rsidR="00274808" w:rsidRPr="00D07193" w:rsidRDefault="00D07193" w:rsidP="00D071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Admin edits a training’s title or description</w:t>
            </w:r>
          </w:p>
        </w:tc>
        <w:tc>
          <w:tcPr>
            <w:tcW w:w="2496" w:type="dxa"/>
          </w:tcPr>
          <w:p w:rsidR="00274808" w:rsidRPr="00D07193" w:rsidRDefault="00D07193" w:rsidP="00D071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Updated training appears correctly</w:t>
            </w:r>
          </w:p>
        </w:tc>
      </w:tr>
      <w:tr w:rsidR="00274808" w:rsidTr="002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7" w:type="dxa"/>
          </w:tcPr>
          <w:p w:rsidR="00274808" w:rsidRPr="00274808" w:rsidRDefault="00274808" w:rsidP="007C45FF">
            <w:pPr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TC-0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493" w:type="dxa"/>
          </w:tcPr>
          <w:p w:rsidR="00274808" w:rsidRPr="00D07193" w:rsidRDefault="00D07193" w:rsidP="00D071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Delete a training</w:t>
            </w:r>
          </w:p>
        </w:tc>
        <w:tc>
          <w:tcPr>
            <w:tcW w:w="2604" w:type="dxa"/>
          </w:tcPr>
          <w:p w:rsidR="00274808" w:rsidRPr="00D07193" w:rsidRDefault="00D07193" w:rsidP="00D071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Admin deletes an existing training</w:t>
            </w:r>
          </w:p>
        </w:tc>
        <w:tc>
          <w:tcPr>
            <w:tcW w:w="2496" w:type="dxa"/>
          </w:tcPr>
          <w:p w:rsidR="00274808" w:rsidRPr="00D07193" w:rsidRDefault="00D07193" w:rsidP="00D071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Training no longer available in the list</w:t>
            </w:r>
          </w:p>
        </w:tc>
      </w:tr>
      <w:tr w:rsidR="00D07193" w:rsidTr="002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7" w:type="dxa"/>
          </w:tcPr>
          <w:p w:rsidR="00D07193" w:rsidRPr="00274808" w:rsidRDefault="00D07193" w:rsidP="007C45F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TC-07</w:t>
            </w:r>
          </w:p>
        </w:tc>
        <w:tc>
          <w:tcPr>
            <w:tcW w:w="2493" w:type="dxa"/>
          </w:tcPr>
          <w:p w:rsidR="00D07193" w:rsidRPr="00D07193" w:rsidRDefault="00D07193" w:rsidP="00D071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Create course and assign trainer</w:t>
            </w:r>
          </w:p>
        </w:tc>
        <w:tc>
          <w:tcPr>
            <w:tcW w:w="2604" w:type="dxa"/>
          </w:tcPr>
          <w:p w:rsidR="00D07193" w:rsidRPr="00D07193" w:rsidRDefault="00D07193" w:rsidP="00D071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Admin creates a course and assigns a trainer</w:t>
            </w:r>
          </w:p>
        </w:tc>
        <w:tc>
          <w:tcPr>
            <w:tcW w:w="2496" w:type="dxa"/>
          </w:tcPr>
          <w:p w:rsidR="00D07193" w:rsidRPr="00D07193" w:rsidRDefault="00D07193" w:rsidP="00D071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Course listed with trainer name</w:t>
            </w:r>
          </w:p>
        </w:tc>
      </w:tr>
      <w:tr w:rsidR="00D07193" w:rsidTr="002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7" w:type="dxa"/>
          </w:tcPr>
          <w:p w:rsidR="00D07193" w:rsidRPr="00274808" w:rsidRDefault="00D07193" w:rsidP="007C45F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TC-08</w:t>
            </w:r>
          </w:p>
        </w:tc>
        <w:tc>
          <w:tcPr>
            <w:tcW w:w="2493" w:type="dxa"/>
          </w:tcPr>
          <w:p w:rsidR="00D07193" w:rsidRPr="00D07193" w:rsidRDefault="00D07193" w:rsidP="00D071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Edit course details</w:t>
            </w:r>
          </w:p>
        </w:tc>
        <w:tc>
          <w:tcPr>
            <w:tcW w:w="2604" w:type="dxa"/>
          </w:tcPr>
          <w:p w:rsidR="00D07193" w:rsidRPr="00D07193" w:rsidRDefault="00D07193" w:rsidP="00D071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Admin updates course info</w:t>
            </w:r>
          </w:p>
        </w:tc>
        <w:tc>
          <w:tcPr>
            <w:tcW w:w="2496" w:type="dxa"/>
          </w:tcPr>
          <w:p w:rsidR="00D07193" w:rsidRPr="00D07193" w:rsidRDefault="00D07193" w:rsidP="00D07193">
            <w:pPr>
              <w:spacing w:before="0"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07193">
              <w:rPr>
                <w:color w:val="000000" w:themeColor="text1"/>
              </w:rPr>
              <w:t>Changes reflected in course details</w:t>
            </w:r>
          </w:p>
          <w:p w:rsidR="00D07193" w:rsidRPr="00D07193" w:rsidRDefault="00D07193" w:rsidP="00D071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274808" w:rsidTr="00794847">
        <w:trPr>
          <w:trHeight w:val="297"/>
        </w:trPr>
        <w:tc>
          <w:tcPr>
            <w:tcW w:w="450" w:type="dxa"/>
          </w:tcPr>
          <w:p w:rsidR="00274808" w:rsidRPr="00D07193" w:rsidRDefault="00274808" w:rsidP="00D07193">
            <w:pPr>
              <w:rPr>
                <w:color w:val="000000" w:themeColor="text1"/>
              </w:rPr>
            </w:pPr>
            <w:bookmarkStart w:id="1" w:name="_Hlk812648"/>
          </w:p>
        </w:tc>
        <w:tc>
          <w:tcPr>
            <w:tcW w:w="9620" w:type="dxa"/>
          </w:tcPr>
          <w:p w:rsidR="00274808" w:rsidRPr="00274808" w:rsidRDefault="00274808" w:rsidP="00D07193">
            <w:pPr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Test Scenario</w:t>
            </w:r>
          </w:p>
        </w:tc>
      </w:tr>
      <w:tr w:rsidR="00274808" w:rsidTr="00794847">
        <w:trPr>
          <w:gridAfter w:val="1"/>
          <w:wAfter w:w="9620" w:type="dxa"/>
        </w:trPr>
        <w:tc>
          <w:tcPr>
            <w:tcW w:w="450" w:type="dxa"/>
          </w:tcPr>
          <w:p w:rsidR="00274808" w:rsidRPr="00D07193" w:rsidRDefault="00274808" w:rsidP="00274808">
            <w:pPr>
              <w:rPr>
                <w:color w:val="000000" w:themeColor="text1"/>
              </w:rPr>
            </w:pPr>
          </w:p>
        </w:tc>
      </w:tr>
      <w:tr w:rsidR="00D07193" w:rsidTr="00794847">
        <w:trPr>
          <w:gridAfter w:val="1"/>
          <w:wAfter w:w="9620" w:type="dxa"/>
        </w:trPr>
        <w:tc>
          <w:tcPr>
            <w:tcW w:w="450" w:type="dxa"/>
          </w:tcPr>
          <w:p w:rsidR="00D07193" w:rsidRDefault="00D07193" w:rsidP="00274808">
            <w:pPr>
              <w:rPr>
                <w:color w:val="000000" w:themeColor="text1"/>
              </w:rPr>
            </w:pPr>
          </w:p>
          <w:p w:rsidR="00D07193" w:rsidRDefault="00D07193" w:rsidP="00274808">
            <w:pPr>
              <w:rPr>
                <w:color w:val="000000" w:themeColor="text1"/>
              </w:rPr>
            </w:pPr>
          </w:p>
          <w:p w:rsidR="00D07193" w:rsidRDefault="00D07193" w:rsidP="00274808">
            <w:pPr>
              <w:rPr>
                <w:color w:val="000000" w:themeColor="text1"/>
              </w:rPr>
            </w:pPr>
          </w:p>
          <w:p w:rsidR="00D07193" w:rsidRDefault="00D07193" w:rsidP="00274808">
            <w:pPr>
              <w:rPr>
                <w:color w:val="000000" w:themeColor="text1"/>
              </w:rPr>
            </w:pPr>
          </w:p>
          <w:p w:rsidR="00D07193" w:rsidRDefault="00D07193" w:rsidP="00274808">
            <w:pPr>
              <w:rPr>
                <w:color w:val="000000" w:themeColor="text1"/>
              </w:rPr>
            </w:pPr>
          </w:p>
          <w:p w:rsidR="00D07193" w:rsidRDefault="00D07193" w:rsidP="00274808">
            <w:pPr>
              <w:rPr>
                <w:color w:val="000000" w:themeColor="text1"/>
              </w:rPr>
            </w:pPr>
          </w:p>
          <w:p w:rsidR="00D07193" w:rsidRPr="00D07193" w:rsidRDefault="00D07193" w:rsidP="00274808">
            <w:pPr>
              <w:rPr>
                <w:color w:val="000000" w:themeColor="text1"/>
              </w:rPr>
            </w:pPr>
          </w:p>
        </w:tc>
      </w:tr>
    </w:tbl>
    <w:bookmarkEnd w:id="1"/>
    <w:p w:rsidR="00685B4E" w:rsidRDefault="00D07193" w:rsidP="009355C2">
      <w:pPr>
        <w:pStyle w:val="Heading1"/>
      </w:pPr>
      <w:r>
        <w:lastRenderedPageBreak/>
        <w:t>3. Session Management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477"/>
        <w:gridCol w:w="2493"/>
        <w:gridCol w:w="2604"/>
        <w:gridCol w:w="2496"/>
      </w:tblGrid>
      <w:tr w:rsidR="00D07193" w:rsidTr="007C4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7" w:type="dxa"/>
          </w:tcPr>
          <w:p w:rsidR="00D07193" w:rsidRDefault="00D07193" w:rsidP="007C45FF">
            <w:pPr>
              <w:jc w:val="center"/>
            </w:pPr>
            <w:r w:rsidRPr="00274808">
              <w:rPr>
                <w:color w:val="FFFFFF" w:themeColor="background1"/>
              </w:rPr>
              <w:t>ID</w:t>
            </w:r>
          </w:p>
        </w:tc>
        <w:tc>
          <w:tcPr>
            <w:tcW w:w="2493" w:type="dxa"/>
          </w:tcPr>
          <w:p w:rsidR="00D07193" w:rsidRPr="00274808" w:rsidRDefault="00D07193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Test Scenario</w:t>
            </w:r>
          </w:p>
        </w:tc>
        <w:tc>
          <w:tcPr>
            <w:tcW w:w="2604" w:type="dxa"/>
          </w:tcPr>
          <w:p w:rsidR="00D07193" w:rsidRPr="00274808" w:rsidRDefault="00D07193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Steps</w:t>
            </w:r>
          </w:p>
        </w:tc>
        <w:tc>
          <w:tcPr>
            <w:tcW w:w="2496" w:type="dxa"/>
          </w:tcPr>
          <w:p w:rsidR="00D07193" w:rsidRPr="00274808" w:rsidRDefault="00D07193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Expected Result</w:t>
            </w:r>
          </w:p>
        </w:tc>
      </w:tr>
      <w:tr w:rsidR="00D07193" w:rsidTr="007C4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7" w:type="dxa"/>
          </w:tcPr>
          <w:p w:rsidR="00D07193" w:rsidRPr="00274808" w:rsidRDefault="00D07193" w:rsidP="007C45FF">
            <w:pPr>
              <w:spacing w:before="48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TC-0</w:t>
            </w:r>
            <w:r>
              <w:rPr>
                <w:color w:val="000000" w:themeColor="text1"/>
              </w:rPr>
              <w:t>9</w:t>
            </w:r>
          </w:p>
        </w:tc>
        <w:tc>
          <w:tcPr>
            <w:tcW w:w="2493" w:type="dxa"/>
          </w:tcPr>
          <w:p w:rsidR="00D07193" w:rsidRPr="006072B7" w:rsidRDefault="007C1F2D" w:rsidP="007C45FF">
            <w:pPr>
              <w:spacing w:befor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Schedule training session</w:t>
            </w:r>
          </w:p>
        </w:tc>
        <w:tc>
          <w:tcPr>
            <w:tcW w:w="2604" w:type="dxa"/>
          </w:tcPr>
          <w:p w:rsidR="00D07193" w:rsidRPr="006072B7" w:rsidRDefault="007C1F2D" w:rsidP="007C45F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Admin adds a session date/time to a course</w:t>
            </w:r>
          </w:p>
        </w:tc>
        <w:tc>
          <w:tcPr>
            <w:tcW w:w="2496" w:type="dxa"/>
          </w:tcPr>
          <w:p w:rsidR="00D07193" w:rsidRPr="006072B7" w:rsidRDefault="007C1F2D" w:rsidP="007C45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Session appears in session calendar</w:t>
            </w:r>
          </w:p>
        </w:tc>
      </w:tr>
      <w:tr w:rsidR="00D07193" w:rsidTr="007C4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7" w:type="dxa"/>
          </w:tcPr>
          <w:p w:rsidR="00D07193" w:rsidRPr="00274808" w:rsidRDefault="00D07193" w:rsidP="007C45FF">
            <w:pPr>
              <w:spacing w:before="360" w:after="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10</w:t>
            </w:r>
          </w:p>
        </w:tc>
        <w:tc>
          <w:tcPr>
            <w:tcW w:w="2493" w:type="dxa"/>
          </w:tcPr>
          <w:p w:rsidR="00D07193" w:rsidRPr="006072B7" w:rsidRDefault="007C1F2D" w:rsidP="007C45FF">
            <w:pPr>
              <w:spacing w:before="36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Notification before session</w:t>
            </w:r>
          </w:p>
        </w:tc>
        <w:tc>
          <w:tcPr>
            <w:tcW w:w="2604" w:type="dxa"/>
          </w:tcPr>
          <w:p w:rsidR="00D07193" w:rsidRPr="006072B7" w:rsidRDefault="007C1F2D" w:rsidP="007C45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Wait for session notification trigger time</w:t>
            </w:r>
          </w:p>
        </w:tc>
        <w:tc>
          <w:tcPr>
            <w:tcW w:w="2496" w:type="dxa"/>
          </w:tcPr>
          <w:p w:rsidR="00D07193" w:rsidRPr="006072B7" w:rsidRDefault="007C1F2D" w:rsidP="007C45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Notification/email sent to trainees</w:t>
            </w:r>
          </w:p>
        </w:tc>
      </w:tr>
      <w:tr w:rsidR="007C1F2D" w:rsidTr="007C4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7" w:type="dxa"/>
          </w:tcPr>
          <w:p w:rsidR="007C1F2D" w:rsidRPr="00274808" w:rsidRDefault="007C1F2D" w:rsidP="007C1F2D">
            <w:pPr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11</w:t>
            </w:r>
          </w:p>
        </w:tc>
        <w:tc>
          <w:tcPr>
            <w:tcW w:w="2493" w:type="dxa"/>
          </w:tcPr>
          <w:p w:rsidR="007C1F2D" w:rsidRPr="006072B7" w:rsidRDefault="007C1F2D" w:rsidP="007C1F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View session list (Trainer/Trainee)</w:t>
            </w:r>
          </w:p>
        </w:tc>
        <w:tc>
          <w:tcPr>
            <w:tcW w:w="2604" w:type="dxa"/>
          </w:tcPr>
          <w:p w:rsidR="007C1F2D" w:rsidRPr="006072B7" w:rsidRDefault="007C1F2D" w:rsidP="007C1F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Login and navigate to “My Sessions”</w:t>
            </w:r>
          </w:p>
        </w:tc>
        <w:tc>
          <w:tcPr>
            <w:tcW w:w="2496" w:type="dxa"/>
          </w:tcPr>
          <w:p w:rsidR="007C1F2D" w:rsidRPr="006072B7" w:rsidRDefault="007C1F2D" w:rsidP="007C1F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List of scheduled sessions displayed</w:t>
            </w:r>
          </w:p>
        </w:tc>
      </w:tr>
      <w:tr w:rsidR="00D07193" w:rsidTr="007C4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7" w:type="dxa"/>
          </w:tcPr>
          <w:p w:rsidR="00D07193" w:rsidRPr="00274808" w:rsidRDefault="00D07193" w:rsidP="007C45F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TC-</w:t>
            </w:r>
            <w:r w:rsidR="007C1F2D">
              <w:rPr>
                <w:color w:val="000000" w:themeColor="text1"/>
              </w:rPr>
              <w:t>12</w:t>
            </w:r>
          </w:p>
        </w:tc>
        <w:tc>
          <w:tcPr>
            <w:tcW w:w="2493" w:type="dxa"/>
          </w:tcPr>
          <w:p w:rsidR="00D07193" w:rsidRPr="006072B7" w:rsidRDefault="007C1F2D" w:rsidP="007C45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Session details include materials</w:t>
            </w:r>
          </w:p>
        </w:tc>
        <w:tc>
          <w:tcPr>
            <w:tcW w:w="2604" w:type="dxa"/>
          </w:tcPr>
          <w:p w:rsidR="00D07193" w:rsidRPr="006072B7" w:rsidRDefault="007C1F2D" w:rsidP="007C45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Click on a session</w:t>
            </w:r>
          </w:p>
        </w:tc>
        <w:tc>
          <w:tcPr>
            <w:tcW w:w="2496" w:type="dxa"/>
          </w:tcPr>
          <w:p w:rsidR="00D07193" w:rsidRPr="006072B7" w:rsidRDefault="007C1F2D" w:rsidP="007C45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Session details + materials appear</w:t>
            </w:r>
          </w:p>
        </w:tc>
      </w:tr>
    </w:tbl>
    <w:p w:rsidR="009355C2" w:rsidRDefault="009355C2" w:rsidP="009355C2"/>
    <w:p w:rsidR="00685B4E" w:rsidRPr="00685B4E" w:rsidRDefault="007C1F2D" w:rsidP="009355C2">
      <w:pPr>
        <w:pStyle w:val="Heading1"/>
      </w:pPr>
      <w:r>
        <w:t>4. Attendance Tracking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435"/>
        <w:gridCol w:w="2461"/>
        <w:gridCol w:w="2570"/>
        <w:gridCol w:w="2604"/>
      </w:tblGrid>
      <w:tr w:rsidR="006072B7" w:rsidTr="006072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7C1F2D" w:rsidRDefault="007C1F2D" w:rsidP="007C45FF">
            <w:pPr>
              <w:jc w:val="center"/>
            </w:pPr>
            <w:r w:rsidRPr="00274808">
              <w:rPr>
                <w:color w:val="FFFFFF" w:themeColor="background1"/>
              </w:rPr>
              <w:t>ID</w:t>
            </w:r>
          </w:p>
        </w:tc>
        <w:tc>
          <w:tcPr>
            <w:tcW w:w="2461" w:type="dxa"/>
          </w:tcPr>
          <w:p w:rsidR="007C1F2D" w:rsidRPr="00274808" w:rsidRDefault="007C1F2D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Test Scenario</w:t>
            </w:r>
          </w:p>
        </w:tc>
        <w:tc>
          <w:tcPr>
            <w:tcW w:w="2570" w:type="dxa"/>
          </w:tcPr>
          <w:p w:rsidR="007C1F2D" w:rsidRPr="00274808" w:rsidRDefault="007C1F2D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Steps</w:t>
            </w:r>
          </w:p>
        </w:tc>
        <w:tc>
          <w:tcPr>
            <w:tcW w:w="2604" w:type="dxa"/>
          </w:tcPr>
          <w:p w:rsidR="007C1F2D" w:rsidRPr="00274808" w:rsidRDefault="007C1F2D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Expected Result</w:t>
            </w:r>
          </w:p>
        </w:tc>
      </w:tr>
      <w:tr w:rsidR="006072B7" w:rsidRPr="006072B7" w:rsidTr="00607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7C1F2D" w:rsidRPr="00274808" w:rsidRDefault="007C1F2D" w:rsidP="007C45FF">
            <w:pPr>
              <w:spacing w:before="48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13</w:t>
            </w:r>
          </w:p>
        </w:tc>
        <w:tc>
          <w:tcPr>
            <w:tcW w:w="2461" w:type="dxa"/>
          </w:tcPr>
          <w:p w:rsidR="007C1F2D" w:rsidRPr="006072B7" w:rsidRDefault="006072B7" w:rsidP="006072B7">
            <w:pPr>
              <w:spacing w:befor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Manual attendance entry</w:t>
            </w:r>
            <w:r w:rsidRPr="006072B7">
              <w:rPr>
                <w:color w:val="000000" w:themeColor="text1"/>
              </w:rPr>
              <w:t xml:space="preserve"> </w:t>
            </w:r>
            <w:r w:rsidR="007C1F2D" w:rsidRPr="006072B7">
              <w:rPr>
                <w:color w:val="000000" w:themeColor="text1"/>
              </w:rPr>
              <w:t>attendance (if implemented)</w:t>
            </w:r>
          </w:p>
        </w:tc>
        <w:tc>
          <w:tcPr>
            <w:tcW w:w="2570" w:type="dxa"/>
          </w:tcPr>
          <w:p w:rsidR="007C1F2D" w:rsidRPr="006072B7" w:rsidRDefault="006072B7" w:rsidP="006072B7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Admin/Trainer inputs attendance manually</w:t>
            </w:r>
          </w:p>
        </w:tc>
        <w:tc>
          <w:tcPr>
            <w:tcW w:w="2604" w:type="dxa"/>
          </w:tcPr>
          <w:p w:rsidR="007C1F2D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Attendance recorded</w:t>
            </w:r>
          </w:p>
        </w:tc>
      </w:tr>
      <w:tr w:rsidR="006072B7" w:rsidRPr="006072B7" w:rsidTr="006072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7C1F2D" w:rsidRPr="00274808" w:rsidRDefault="007C1F2D" w:rsidP="007C45FF">
            <w:pPr>
              <w:spacing w:before="360" w:after="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2461" w:type="dxa"/>
          </w:tcPr>
          <w:p w:rsidR="007C1F2D" w:rsidRPr="006072B7" w:rsidRDefault="006072B7" w:rsidP="006072B7">
            <w:pPr>
              <w:spacing w:before="36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Absence notificatio</w:t>
            </w:r>
            <w:r w:rsidRPr="006072B7">
              <w:rPr>
                <w:color w:val="000000" w:themeColor="text1"/>
              </w:rPr>
              <w:t>n</w:t>
            </w:r>
          </w:p>
        </w:tc>
        <w:tc>
          <w:tcPr>
            <w:tcW w:w="2570" w:type="dxa"/>
          </w:tcPr>
          <w:p w:rsidR="007C1F2D" w:rsidRPr="006072B7" w:rsidRDefault="006072B7" w:rsidP="00607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A trainee misses session</w:t>
            </w:r>
          </w:p>
        </w:tc>
        <w:tc>
          <w:tcPr>
            <w:tcW w:w="2604" w:type="dxa"/>
          </w:tcPr>
          <w:p w:rsidR="007C1F2D" w:rsidRPr="006072B7" w:rsidRDefault="006072B7" w:rsidP="00607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Notification sent to Admin/Trainer</w:t>
            </w:r>
            <w:r w:rsidRPr="006072B7">
              <w:rPr>
                <w:color w:val="000000" w:themeColor="text1"/>
              </w:rPr>
              <w:t>/Trainee</w:t>
            </w:r>
          </w:p>
        </w:tc>
      </w:tr>
      <w:tr w:rsidR="006072B7" w:rsidRPr="006072B7" w:rsidTr="00607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7C1F2D" w:rsidRPr="00274808" w:rsidRDefault="007C1F2D" w:rsidP="007C45FF">
            <w:pPr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2461" w:type="dxa"/>
          </w:tcPr>
          <w:p w:rsidR="007C1F2D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Generate attendance report</w:t>
            </w:r>
          </w:p>
        </w:tc>
        <w:tc>
          <w:tcPr>
            <w:tcW w:w="2570" w:type="dxa"/>
          </w:tcPr>
          <w:p w:rsidR="007C1F2D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Admin clicks “Generate Report”</w:t>
            </w:r>
          </w:p>
        </w:tc>
        <w:tc>
          <w:tcPr>
            <w:tcW w:w="2604" w:type="dxa"/>
          </w:tcPr>
          <w:p w:rsidR="007C1F2D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072B7">
              <w:rPr>
                <w:color w:val="000000" w:themeColor="text1"/>
              </w:rPr>
              <w:t>Attendance PDF/CSV downloaded or displayed</w:t>
            </w:r>
          </w:p>
        </w:tc>
      </w:tr>
    </w:tbl>
    <w:p w:rsidR="009355C2" w:rsidRDefault="009355C2" w:rsidP="009355C2"/>
    <w:p w:rsidR="00685B4E" w:rsidRPr="00685B4E" w:rsidRDefault="006072B7" w:rsidP="006F38DB">
      <w:pPr>
        <w:pStyle w:val="Heading1"/>
      </w:pPr>
      <w:r>
        <w:lastRenderedPageBreak/>
        <w:t>5. Feedback and Evaluatio</w:t>
      </w:r>
      <w:r>
        <w:t>n</w:t>
      </w: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2435"/>
        <w:gridCol w:w="2461"/>
        <w:gridCol w:w="2570"/>
        <w:gridCol w:w="2604"/>
      </w:tblGrid>
      <w:tr w:rsidR="006072B7" w:rsidTr="006072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6072B7" w:rsidRDefault="006072B7" w:rsidP="007C45FF">
            <w:pPr>
              <w:jc w:val="center"/>
            </w:pPr>
            <w:r w:rsidRPr="00274808">
              <w:rPr>
                <w:color w:val="FFFFFF" w:themeColor="background1"/>
              </w:rPr>
              <w:t>ID</w:t>
            </w:r>
          </w:p>
        </w:tc>
        <w:tc>
          <w:tcPr>
            <w:tcW w:w="2461" w:type="dxa"/>
          </w:tcPr>
          <w:p w:rsidR="006072B7" w:rsidRPr="00274808" w:rsidRDefault="006072B7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Test Scenario</w:t>
            </w:r>
          </w:p>
        </w:tc>
        <w:tc>
          <w:tcPr>
            <w:tcW w:w="2570" w:type="dxa"/>
          </w:tcPr>
          <w:p w:rsidR="006072B7" w:rsidRPr="00274808" w:rsidRDefault="006072B7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Steps</w:t>
            </w:r>
          </w:p>
        </w:tc>
        <w:tc>
          <w:tcPr>
            <w:tcW w:w="2604" w:type="dxa"/>
          </w:tcPr>
          <w:p w:rsidR="006072B7" w:rsidRPr="00274808" w:rsidRDefault="006072B7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Expected Result</w:t>
            </w:r>
          </w:p>
        </w:tc>
      </w:tr>
      <w:tr w:rsidR="006072B7" w:rsidTr="00607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6072B7" w:rsidRPr="00274808" w:rsidRDefault="006072B7" w:rsidP="006072B7">
            <w:pPr>
              <w:spacing w:before="48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4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5"/>
            </w:tblGrid>
            <w:tr w:rsidR="006072B7" w:rsidRPr="006072B7" w:rsidTr="00D55E7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Submit feedback (Trainee)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5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54"/>
            </w:tblGrid>
            <w:tr w:rsidR="006072B7" w:rsidRPr="006072B7" w:rsidTr="00D55E7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Submit feedback (Trainee)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60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88"/>
            </w:tblGrid>
            <w:tr w:rsidR="006072B7" w:rsidRPr="006072B7" w:rsidTr="00D55E7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Submit feedback (Trainee)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</w:tr>
      <w:tr w:rsidR="006072B7" w:rsidTr="006072B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6072B7" w:rsidRPr="00274808" w:rsidRDefault="006072B7" w:rsidP="006072B7">
            <w:pPr>
              <w:spacing w:before="360" w:after="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24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5"/>
            </w:tblGrid>
            <w:tr w:rsidR="006072B7" w:rsidRPr="006072B7" w:rsidTr="000472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View feedback reports (Admin)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5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54"/>
            </w:tblGrid>
            <w:tr w:rsidR="006072B7" w:rsidRPr="006072B7" w:rsidTr="000472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View feedback reports (Admin)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60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88"/>
            </w:tblGrid>
            <w:tr w:rsidR="006072B7" w:rsidRPr="006072B7" w:rsidTr="000472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View feedback reports (Admin)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</w:tr>
      <w:tr w:rsidR="006072B7" w:rsidTr="006072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6072B7" w:rsidRPr="00274808" w:rsidRDefault="006072B7" w:rsidP="006072B7">
            <w:pPr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24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5"/>
            </w:tblGrid>
            <w:tr w:rsidR="006072B7" w:rsidRPr="006072B7" w:rsidTr="00DB5FB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Trainer adds assessment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5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54"/>
            </w:tblGrid>
            <w:tr w:rsidR="006072B7" w:rsidRPr="006072B7" w:rsidTr="00DB5FB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Trainer adds assessment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60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88"/>
            </w:tblGrid>
            <w:tr w:rsidR="006072B7" w:rsidRPr="006072B7" w:rsidTr="00DB5FB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Trainer adds assessment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</w:tr>
    </w:tbl>
    <w:p w:rsidR="009355C2" w:rsidRDefault="009355C2" w:rsidP="009355C2"/>
    <w:p w:rsidR="00685B4E" w:rsidRDefault="006072B7" w:rsidP="006F38DB">
      <w:pPr>
        <w:pStyle w:val="Heading1"/>
      </w:pPr>
      <w:r>
        <w:t>6. Certificate Generation</w:t>
      </w: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2435"/>
        <w:gridCol w:w="2461"/>
        <w:gridCol w:w="2570"/>
        <w:gridCol w:w="2604"/>
      </w:tblGrid>
      <w:tr w:rsidR="006072B7" w:rsidTr="007C4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6072B7" w:rsidRDefault="006072B7" w:rsidP="007C45FF">
            <w:pPr>
              <w:jc w:val="center"/>
            </w:pPr>
            <w:r w:rsidRPr="00274808">
              <w:rPr>
                <w:color w:val="FFFFFF" w:themeColor="background1"/>
              </w:rPr>
              <w:t>ID</w:t>
            </w:r>
          </w:p>
        </w:tc>
        <w:tc>
          <w:tcPr>
            <w:tcW w:w="2461" w:type="dxa"/>
          </w:tcPr>
          <w:p w:rsidR="006072B7" w:rsidRPr="00274808" w:rsidRDefault="006072B7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Test Scenario</w:t>
            </w:r>
          </w:p>
        </w:tc>
        <w:tc>
          <w:tcPr>
            <w:tcW w:w="2570" w:type="dxa"/>
          </w:tcPr>
          <w:p w:rsidR="006072B7" w:rsidRPr="00274808" w:rsidRDefault="006072B7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Steps</w:t>
            </w:r>
          </w:p>
        </w:tc>
        <w:tc>
          <w:tcPr>
            <w:tcW w:w="2604" w:type="dxa"/>
          </w:tcPr>
          <w:p w:rsidR="006072B7" w:rsidRPr="00274808" w:rsidRDefault="006072B7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Expected Result</w:t>
            </w:r>
          </w:p>
        </w:tc>
      </w:tr>
      <w:tr w:rsidR="006072B7" w:rsidTr="007C4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6072B7" w:rsidRPr="00274808" w:rsidRDefault="006072B7" w:rsidP="006072B7">
            <w:pPr>
              <w:spacing w:before="48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9</w:t>
            </w:r>
          </w:p>
        </w:tc>
        <w:tc>
          <w:tcPr>
            <w:tcW w:w="24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5"/>
            </w:tblGrid>
            <w:tr w:rsidR="006072B7" w:rsidRPr="006072B7" w:rsidTr="00DA3E9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Auto-generate certificate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570" w:type="dxa"/>
          </w:tcPr>
          <w:p w:rsidR="006072B7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  <w:r w:rsidRPr="006072B7">
              <w:rPr>
                <w:color w:val="000000" w:themeColor="text1"/>
              </w:rPr>
              <w:t xml:space="preserve">Trainee completes </w:t>
            </w:r>
            <w:r w:rsidRPr="006072B7">
              <w:rPr>
                <w:color w:val="000000" w:themeColor="text1"/>
              </w:rPr>
              <w:t>Training</w:t>
            </w:r>
          </w:p>
        </w:tc>
        <w:tc>
          <w:tcPr>
            <w:tcW w:w="260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88"/>
            </w:tblGrid>
            <w:tr w:rsidR="006072B7" w:rsidRPr="006072B7" w:rsidTr="006072B7">
              <w:trPr>
                <w:tblCellSpacing w:w="15" w:type="dxa"/>
              </w:trPr>
              <w:tc>
                <w:tcPr>
                  <w:tcW w:w="2433" w:type="dxa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Certificate generated automatically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</w:tr>
      <w:tr w:rsidR="006072B7" w:rsidTr="007C45F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6072B7" w:rsidRPr="00274808" w:rsidRDefault="006072B7" w:rsidP="007C45FF">
            <w:pPr>
              <w:spacing w:before="360" w:after="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20</w:t>
            </w:r>
          </w:p>
        </w:tc>
        <w:tc>
          <w:tcPr>
            <w:tcW w:w="24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5"/>
            </w:tblGrid>
            <w:tr w:rsidR="006072B7" w:rsidRPr="006072B7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Download certificate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5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54"/>
            </w:tblGrid>
            <w:tr w:rsidR="006072B7" w:rsidRPr="006072B7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Trainee clicks “Download Certificate”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60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88"/>
            </w:tblGrid>
            <w:tr w:rsidR="006072B7" w:rsidRPr="006072B7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PDF/PNG downloaded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</w:tr>
      <w:tr w:rsidR="006072B7" w:rsidTr="007C4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6072B7" w:rsidRPr="00274808" w:rsidRDefault="006072B7" w:rsidP="007C45FF">
            <w:pPr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21</w:t>
            </w:r>
          </w:p>
        </w:tc>
        <w:tc>
          <w:tcPr>
            <w:tcW w:w="24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5"/>
            </w:tblGrid>
            <w:tr w:rsidR="006072B7" w:rsidRPr="006072B7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Certificate not available before completion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5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54"/>
            </w:tblGrid>
            <w:tr w:rsidR="006072B7" w:rsidRPr="006072B7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Trainee tries to download before completion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60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88"/>
            </w:tblGrid>
            <w:tr w:rsidR="006072B7" w:rsidRPr="006072B7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072B7" w:rsidRPr="006072B7" w:rsidRDefault="006072B7" w:rsidP="006072B7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6072B7">
                    <w:rPr>
                      <w:color w:val="000000" w:themeColor="text1"/>
                    </w:rPr>
                    <w:t>Error or "Not Available" message shown</w:t>
                  </w:r>
                </w:p>
              </w:tc>
            </w:tr>
          </w:tbl>
          <w:p w:rsidR="006072B7" w:rsidRPr="006072B7" w:rsidRDefault="006072B7" w:rsidP="006072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</w:tr>
    </w:tbl>
    <w:p w:rsidR="002955AB" w:rsidRDefault="002955AB" w:rsidP="002955AB"/>
    <w:p w:rsidR="004C4D02" w:rsidRDefault="004C4D02" w:rsidP="002955AB"/>
    <w:p w:rsidR="004C4D02" w:rsidRDefault="004C4D02" w:rsidP="002955AB"/>
    <w:p w:rsidR="004C4D02" w:rsidRDefault="004C4D02" w:rsidP="002955AB"/>
    <w:p w:rsidR="004C4D02" w:rsidRDefault="004C4D02" w:rsidP="002955AB"/>
    <w:p w:rsidR="004C4D02" w:rsidRDefault="004C4D02" w:rsidP="002955AB"/>
    <w:p w:rsidR="004C4D02" w:rsidRDefault="004C4D02" w:rsidP="002955AB"/>
    <w:p w:rsidR="004C4D02" w:rsidRDefault="004C4D02" w:rsidP="002955AB"/>
    <w:p w:rsidR="00685B4E" w:rsidRDefault="006072B7" w:rsidP="002955AB">
      <w:pPr>
        <w:pStyle w:val="Heading1"/>
      </w:pPr>
      <w:r>
        <w:lastRenderedPageBreak/>
        <w:t>7. Notifications &amp; Reminders</w:t>
      </w: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2435"/>
        <w:gridCol w:w="2461"/>
        <w:gridCol w:w="2570"/>
        <w:gridCol w:w="2604"/>
      </w:tblGrid>
      <w:tr w:rsidR="004C4D02" w:rsidTr="007C4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4C4D02" w:rsidRDefault="004C4D02" w:rsidP="007C45FF">
            <w:pPr>
              <w:jc w:val="center"/>
            </w:pPr>
            <w:r w:rsidRPr="00274808">
              <w:rPr>
                <w:color w:val="FFFFFF" w:themeColor="background1"/>
              </w:rPr>
              <w:t>ID</w:t>
            </w:r>
          </w:p>
        </w:tc>
        <w:tc>
          <w:tcPr>
            <w:tcW w:w="2461" w:type="dxa"/>
          </w:tcPr>
          <w:p w:rsidR="004C4D02" w:rsidRPr="00274808" w:rsidRDefault="004C4D02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Test Scenario</w:t>
            </w:r>
          </w:p>
        </w:tc>
        <w:tc>
          <w:tcPr>
            <w:tcW w:w="2570" w:type="dxa"/>
          </w:tcPr>
          <w:p w:rsidR="004C4D02" w:rsidRPr="00274808" w:rsidRDefault="004C4D02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Steps</w:t>
            </w:r>
          </w:p>
        </w:tc>
        <w:tc>
          <w:tcPr>
            <w:tcW w:w="2604" w:type="dxa"/>
          </w:tcPr>
          <w:p w:rsidR="004C4D02" w:rsidRPr="00274808" w:rsidRDefault="004C4D02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Expected Result</w:t>
            </w:r>
          </w:p>
        </w:tc>
      </w:tr>
      <w:tr w:rsidR="004C4D02" w:rsidTr="007C4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4C4D02" w:rsidRPr="00274808" w:rsidRDefault="004C4D02" w:rsidP="007C45FF">
            <w:pPr>
              <w:spacing w:before="48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22</w:t>
            </w:r>
          </w:p>
        </w:tc>
        <w:tc>
          <w:tcPr>
            <w:tcW w:w="24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5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C4D02" w:rsidRPr="004C4D02" w:rsidRDefault="004C4D02" w:rsidP="007C45FF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Notification for upcoming session</w:t>
                  </w:r>
                </w:p>
              </w:tc>
            </w:tr>
          </w:tbl>
          <w:p w:rsidR="004C4D02" w:rsidRPr="004C4D02" w:rsidRDefault="004C4D02" w:rsidP="007C45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570" w:type="dxa"/>
          </w:tcPr>
          <w:p w:rsidR="004C4D02" w:rsidRPr="004C4D02" w:rsidRDefault="004C4D02" w:rsidP="007C45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  <w:r w:rsidRPr="004C4D02">
              <w:rPr>
                <w:color w:val="000000" w:themeColor="text1"/>
              </w:rPr>
              <w:t>Session time near</w:t>
            </w:r>
          </w:p>
        </w:tc>
        <w:tc>
          <w:tcPr>
            <w:tcW w:w="260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88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2433" w:type="dxa"/>
                  <w:vAlign w:val="center"/>
                  <w:hideMark/>
                </w:tcPr>
                <w:p w:rsidR="004C4D02" w:rsidRPr="004C4D02" w:rsidRDefault="004C4D02" w:rsidP="007C45FF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Email or in-app reminder sent</w:t>
                  </w:r>
                </w:p>
              </w:tc>
            </w:tr>
          </w:tbl>
          <w:p w:rsidR="004C4D02" w:rsidRPr="004C4D02" w:rsidRDefault="004C4D02" w:rsidP="007C45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</w:tr>
      <w:tr w:rsidR="004C4D02" w:rsidTr="007C45F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4C4D02" w:rsidRPr="00274808" w:rsidRDefault="004C4D02" w:rsidP="007C45FF">
            <w:pPr>
              <w:spacing w:before="360" w:after="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24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5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C4D02" w:rsidRPr="004C4D02" w:rsidRDefault="004C4D02" w:rsidP="007C45FF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Notification for feedback</w:t>
                  </w:r>
                </w:p>
              </w:tc>
            </w:tr>
          </w:tbl>
          <w:p w:rsidR="004C4D02" w:rsidRPr="004C4D02" w:rsidRDefault="004C4D02" w:rsidP="007C45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5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54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C4D02" w:rsidRPr="004C4D02" w:rsidRDefault="004C4D02" w:rsidP="007C45FF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After course completion</w:t>
                  </w:r>
                </w:p>
              </w:tc>
            </w:tr>
          </w:tbl>
          <w:p w:rsidR="004C4D02" w:rsidRPr="004C4D02" w:rsidRDefault="004C4D02" w:rsidP="007C45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60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88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C4D02" w:rsidRPr="004C4D02" w:rsidRDefault="004C4D02" w:rsidP="007C45FF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Prompt shown to provide feedback</w:t>
                  </w:r>
                </w:p>
              </w:tc>
            </w:tr>
          </w:tbl>
          <w:p w:rsidR="004C4D02" w:rsidRPr="004C4D02" w:rsidRDefault="004C4D02" w:rsidP="007C45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</w:tr>
      <w:tr w:rsidR="004C4D02" w:rsidTr="007C4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4C4D02" w:rsidRPr="00274808" w:rsidRDefault="004C4D02" w:rsidP="007C45FF">
            <w:pPr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24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5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C4D02" w:rsidRPr="004C4D02" w:rsidRDefault="004C4D02" w:rsidP="007C45FF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General announcement</w:t>
                  </w:r>
                </w:p>
              </w:tc>
            </w:tr>
          </w:tbl>
          <w:p w:rsidR="004C4D02" w:rsidRPr="004C4D02" w:rsidRDefault="004C4D02" w:rsidP="007C45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5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54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C4D02" w:rsidRPr="004C4D02" w:rsidRDefault="004C4D02" w:rsidP="007C45FF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Admin sends notification</w:t>
                  </w:r>
                </w:p>
              </w:tc>
            </w:tr>
          </w:tbl>
          <w:p w:rsidR="004C4D02" w:rsidRPr="004C4D02" w:rsidRDefault="004C4D02" w:rsidP="007C45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60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88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C4D02" w:rsidRPr="004C4D02" w:rsidRDefault="004C4D02" w:rsidP="007C45FF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Message visible to all relevant users</w:t>
                  </w:r>
                </w:p>
              </w:tc>
            </w:tr>
          </w:tbl>
          <w:p w:rsidR="004C4D02" w:rsidRPr="004C4D02" w:rsidRDefault="004C4D02" w:rsidP="007C45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</w:tr>
    </w:tbl>
    <w:p w:rsidR="00685B4E" w:rsidRDefault="00685B4E" w:rsidP="002955AB"/>
    <w:p w:rsidR="004C4D02" w:rsidRDefault="004C4D02" w:rsidP="004C4D02">
      <w:pPr>
        <w:pStyle w:val="Heading1"/>
      </w:pPr>
      <w:r>
        <w:t>8.Dashboard Functionality</w:t>
      </w: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2435"/>
        <w:gridCol w:w="2461"/>
        <w:gridCol w:w="2570"/>
        <w:gridCol w:w="2604"/>
      </w:tblGrid>
      <w:tr w:rsidR="004C4D02" w:rsidTr="007C4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4C4D02" w:rsidRDefault="004C4D02" w:rsidP="007C45FF">
            <w:pPr>
              <w:jc w:val="center"/>
            </w:pPr>
            <w:r w:rsidRPr="00274808">
              <w:rPr>
                <w:color w:val="FFFFFF" w:themeColor="background1"/>
              </w:rPr>
              <w:t>ID</w:t>
            </w:r>
          </w:p>
        </w:tc>
        <w:tc>
          <w:tcPr>
            <w:tcW w:w="2461" w:type="dxa"/>
          </w:tcPr>
          <w:p w:rsidR="004C4D02" w:rsidRPr="00274808" w:rsidRDefault="004C4D02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Test Scenario</w:t>
            </w:r>
          </w:p>
        </w:tc>
        <w:tc>
          <w:tcPr>
            <w:tcW w:w="2570" w:type="dxa"/>
          </w:tcPr>
          <w:p w:rsidR="004C4D02" w:rsidRPr="00274808" w:rsidRDefault="004C4D02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Steps</w:t>
            </w:r>
          </w:p>
        </w:tc>
        <w:tc>
          <w:tcPr>
            <w:tcW w:w="2604" w:type="dxa"/>
          </w:tcPr>
          <w:p w:rsidR="004C4D02" w:rsidRPr="00274808" w:rsidRDefault="004C4D02" w:rsidP="007C45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74808">
              <w:rPr>
                <w:color w:val="FFFFFF" w:themeColor="background1"/>
              </w:rPr>
              <w:t>Expected Result</w:t>
            </w:r>
          </w:p>
        </w:tc>
      </w:tr>
      <w:tr w:rsidR="004C4D02" w:rsidTr="007C4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4C4D02" w:rsidRPr="00274808" w:rsidRDefault="004C4D02" w:rsidP="007C45FF">
            <w:pPr>
              <w:spacing w:before="48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24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5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C4D02" w:rsidRPr="004C4D02" w:rsidRDefault="004C4D02" w:rsidP="004C4D02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Admin dashboard loads correctly</w:t>
                  </w:r>
                </w:p>
              </w:tc>
            </w:tr>
          </w:tbl>
          <w:p w:rsidR="004C4D02" w:rsidRPr="004C4D02" w:rsidRDefault="004C4D02" w:rsidP="004C4D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570" w:type="dxa"/>
          </w:tcPr>
          <w:p w:rsidR="004C4D02" w:rsidRPr="004C4D02" w:rsidRDefault="004C4D02" w:rsidP="004C4D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  <w:r w:rsidRPr="004C4D02">
              <w:rPr>
                <w:color w:val="000000" w:themeColor="text1"/>
              </w:rPr>
              <w:t>Admin logs in</w:t>
            </w:r>
          </w:p>
        </w:tc>
        <w:tc>
          <w:tcPr>
            <w:tcW w:w="260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88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2433" w:type="dxa"/>
                  <w:vAlign w:val="center"/>
                  <w:hideMark/>
                </w:tcPr>
                <w:p w:rsidR="004C4D02" w:rsidRPr="004C4D02" w:rsidRDefault="004C4D02" w:rsidP="004C4D02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Summary of users, courses, sessions shown</w:t>
                  </w:r>
                </w:p>
              </w:tc>
            </w:tr>
          </w:tbl>
          <w:p w:rsidR="004C4D02" w:rsidRPr="004C4D02" w:rsidRDefault="004C4D02" w:rsidP="004C4D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</w:tr>
      <w:tr w:rsidR="004C4D02" w:rsidTr="007C45F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4C4D02" w:rsidRPr="00274808" w:rsidRDefault="004C4D02" w:rsidP="007C45FF">
            <w:pPr>
              <w:spacing w:before="360" w:after="0"/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4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2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C4D02" w:rsidRPr="004C4D02" w:rsidRDefault="004C4D02" w:rsidP="004C4D02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Trainer dashboard</w:t>
                  </w:r>
                </w:p>
              </w:tc>
            </w:tr>
          </w:tbl>
          <w:p w:rsidR="004C4D02" w:rsidRPr="004C4D02" w:rsidRDefault="004C4D02" w:rsidP="004C4D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5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11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C4D02" w:rsidRPr="004C4D02" w:rsidRDefault="004C4D02" w:rsidP="004C4D02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Trainer logs in</w:t>
                  </w:r>
                </w:p>
              </w:tc>
            </w:tr>
          </w:tbl>
          <w:p w:rsidR="004C4D02" w:rsidRPr="004C4D02" w:rsidRDefault="004C4D02" w:rsidP="004C4D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60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75"/>
            </w:tblGrid>
            <w:tr w:rsidR="004C4D02" w:rsidRPr="004C4D02" w:rsidTr="004C4D02">
              <w:trPr>
                <w:tblCellSpacing w:w="15" w:type="dxa"/>
              </w:trPr>
              <w:tc>
                <w:tcPr>
                  <w:tcW w:w="2215" w:type="dxa"/>
                  <w:vAlign w:val="center"/>
                  <w:hideMark/>
                </w:tcPr>
                <w:p w:rsidR="004C4D02" w:rsidRPr="004C4D02" w:rsidRDefault="004C4D02" w:rsidP="004C4D02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Upcoming sessions, assigned courses displayed</w:t>
                  </w:r>
                </w:p>
              </w:tc>
            </w:tr>
          </w:tbl>
          <w:p w:rsidR="004C4D02" w:rsidRPr="004C4D02" w:rsidRDefault="004C4D02" w:rsidP="004C4D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</w:tr>
      <w:tr w:rsidR="004C4D02" w:rsidTr="007C4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5" w:type="dxa"/>
          </w:tcPr>
          <w:p w:rsidR="004C4D02" w:rsidRPr="00274808" w:rsidRDefault="004C4D02" w:rsidP="007C45FF">
            <w:pPr>
              <w:jc w:val="center"/>
              <w:rPr>
                <w:color w:val="000000" w:themeColor="text1"/>
              </w:rPr>
            </w:pPr>
            <w:r w:rsidRPr="00274808">
              <w:rPr>
                <w:color w:val="000000" w:themeColor="text1"/>
              </w:rPr>
              <w:t>TC-</w:t>
            </w: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24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5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C4D02" w:rsidRPr="004C4D02" w:rsidRDefault="004C4D02" w:rsidP="004C4D02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Trainee dashboard</w:t>
                  </w:r>
                </w:p>
              </w:tc>
            </w:tr>
          </w:tbl>
          <w:p w:rsidR="004C4D02" w:rsidRPr="004C4D02" w:rsidRDefault="004C4D02" w:rsidP="004C4D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5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65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C4D02" w:rsidRPr="004C4D02" w:rsidRDefault="004C4D02" w:rsidP="004C4D02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r w:rsidRPr="004C4D02">
                    <w:rPr>
                      <w:color w:val="000000" w:themeColor="text1"/>
                    </w:rPr>
                    <w:t>Trainee logs in</w:t>
                  </w:r>
                </w:p>
              </w:tc>
            </w:tr>
          </w:tbl>
          <w:p w:rsidR="004C4D02" w:rsidRPr="004C4D02" w:rsidRDefault="004C4D02" w:rsidP="004C4D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  <w:tc>
          <w:tcPr>
            <w:tcW w:w="260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88"/>
            </w:tblGrid>
            <w:tr w:rsidR="004C4D02" w:rsidRPr="004C4D02" w:rsidTr="007C4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C4D02" w:rsidRPr="004C4D02" w:rsidRDefault="004C4D02" w:rsidP="004C4D02">
                  <w:pPr>
                    <w:spacing w:before="0" w:after="0" w:line="240" w:lineRule="auto"/>
                    <w:jc w:val="center"/>
                    <w:rPr>
                      <w:color w:val="000000" w:themeColor="text1"/>
                    </w:rPr>
                  </w:pPr>
                  <w:bookmarkStart w:id="2" w:name="_GoBack"/>
                  <w:r w:rsidRPr="004C4D02">
                    <w:rPr>
                      <w:color w:val="000000" w:themeColor="text1"/>
                    </w:rPr>
                    <w:t>Enrolled trainings, progress, certificates shown</w:t>
                  </w:r>
                  <w:bookmarkEnd w:id="2"/>
                </w:p>
              </w:tc>
            </w:tr>
          </w:tbl>
          <w:p w:rsidR="004C4D02" w:rsidRPr="004C4D02" w:rsidRDefault="004C4D02" w:rsidP="004C4D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color w:val="000000" w:themeColor="text1"/>
              </w:rPr>
            </w:pPr>
          </w:p>
        </w:tc>
      </w:tr>
    </w:tbl>
    <w:p w:rsidR="004C4D02" w:rsidRPr="005854DB" w:rsidRDefault="004C4D02" w:rsidP="002955AB"/>
    <w:sectPr w:rsidR="004C4D02" w:rsidRPr="005854DB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6CD1" w:rsidRDefault="00406CD1" w:rsidP="005A20E2">
      <w:pPr>
        <w:spacing w:after="0"/>
      </w:pPr>
      <w:r>
        <w:separator/>
      </w:r>
    </w:p>
    <w:p w:rsidR="00406CD1" w:rsidRDefault="00406CD1"/>
    <w:p w:rsidR="00406CD1" w:rsidRDefault="00406CD1" w:rsidP="009B4773"/>
    <w:p w:rsidR="00406CD1" w:rsidRDefault="00406CD1" w:rsidP="00513832"/>
  </w:endnote>
  <w:endnote w:type="continuationSeparator" w:id="0">
    <w:p w:rsidR="00406CD1" w:rsidRDefault="00406CD1" w:rsidP="005A20E2">
      <w:pPr>
        <w:spacing w:after="0"/>
      </w:pPr>
      <w:r>
        <w:continuationSeparator/>
      </w:r>
    </w:p>
    <w:p w:rsidR="00406CD1" w:rsidRDefault="00406CD1"/>
    <w:p w:rsidR="00406CD1" w:rsidRDefault="00406CD1" w:rsidP="009B4773"/>
    <w:p w:rsidR="00406CD1" w:rsidRDefault="00406CD1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7756" w:rsidRPr="003639D2" w:rsidRDefault="00B57756" w:rsidP="003639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54DB" w:rsidRPr="00F8411A" w:rsidRDefault="005854DB" w:rsidP="005854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6CD1" w:rsidRDefault="00406CD1" w:rsidP="005A20E2">
      <w:pPr>
        <w:spacing w:after="0"/>
      </w:pPr>
      <w:r>
        <w:separator/>
      </w:r>
    </w:p>
    <w:p w:rsidR="00406CD1" w:rsidRDefault="00406CD1"/>
    <w:p w:rsidR="00406CD1" w:rsidRDefault="00406CD1" w:rsidP="009B4773"/>
    <w:p w:rsidR="00406CD1" w:rsidRDefault="00406CD1" w:rsidP="00513832"/>
  </w:footnote>
  <w:footnote w:type="continuationSeparator" w:id="0">
    <w:p w:rsidR="00406CD1" w:rsidRDefault="00406CD1" w:rsidP="005A20E2">
      <w:pPr>
        <w:spacing w:after="0"/>
      </w:pPr>
      <w:r>
        <w:continuationSeparator/>
      </w:r>
    </w:p>
    <w:p w:rsidR="00406CD1" w:rsidRDefault="00406CD1"/>
    <w:p w:rsidR="00406CD1" w:rsidRDefault="00406CD1" w:rsidP="009B4773"/>
    <w:p w:rsidR="00406CD1" w:rsidRDefault="00406CD1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54DB" w:rsidRPr="005854DB" w:rsidRDefault="005854DB" w:rsidP="003D6A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7EE1242" wp14:editId="35D66EC7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808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74808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06CD1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4D02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072B7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1F2D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0607C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3246A"/>
    <w:rsid w:val="00C65564"/>
    <w:rsid w:val="00CA61D8"/>
    <w:rsid w:val="00CD1D98"/>
    <w:rsid w:val="00CF1267"/>
    <w:rsid w:val="00D07193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D7A0E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</w:latentStyles>
  <w:style w:type="paragraph" w:default="1" w:styleId="Normal">
    <w:name w:val="Normal"/>
    <w:qFormat/>
    <w:rsid w:val="004C4D02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styleId="GridTable4-Accent3">
    <w:name w:val="Grid Table 4 Accent 3"/>
    <w:basedOn w:val="TableNormal"/>
    <w:uiPriority w:val="49"/>
    <w:rsid w:val="00274808"/>
    <w:pPr>
      <w:spacing w:after="0" w:line="240" w:lineRule="auto"/>
    </w:pPr>
    <w:tblPr>
      <w:tblStyleRowBandSize w:val="1"/>
      <w:tblStyleColBandSize w:val="1"/>
      <w:tblBorders>
        <w:top w:val="single" w:sz="4" w:space="0" w:color="10CEF0" w:themeColor="accent3" w:themeTint="99"/>
        <w:left w:val="single" w:sz="4" w:space="0" w:color="10CEF0" w:themeColor="accent3" w:themeTint="99"/>
        <w:bottom w:val="single" w:sz="4" w:space="0" w:color="10CEF0" w:themeColor="accent3" w:themeTint="99"/>
        <w:right w:val="single" w:sz="4" w:space="0" w:color="10CEF0" w:themeColor="accent3" w:themeTint="99"/>
        <w:insideH w:val="single" w:sz="4" w:space="0" w:color="10CEF0" w:themeColor="accent3" w:themeTint="99"/>
        <w:insideV w:val="single" w:sz="4" w:space="0" w:color="10CEF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4854" w:themeColor="accent3"/>
          <w:left w:val="single" w:sz="4" w:space="0" w:color="054854" w:themeColor="accent3"/>
          <w:bottom w:val="single" w:sz="4" w:space="0" w:color="054854" w:themeColor="accent3"/>
          <w:right w:val="single" w:sz="4" w:space="0" w:color="054854" w:themeColor="accent3"/>
          <w:insideH w:val="nil"/>
          <w:insideV w:val="nil"/>
        </w:tcBorders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EEFA" w:themeFill="accent3" w:themeFillTint="33"/>
      </w:tcPr>
    </w:tblStylePr>
    <w:tblStylePr w:type="band1Horz">
      <w:tblPr/>
      <w:tcPr>
        <w:shd w:val="clear" w:color="auto" w:fill="AFEEFA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TG%20Academy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22EDB2C6D2A4D08960F3EB0FF42ED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F7D9F8-35FE-4ED6-959F-B804493F59D3}"/>
      </w:docPartPr>
      <w:docPartBody>
        <w:p w:rsidR="00000000" w:rsidRDefault="000E2CF5">
          <w:pPr>
            <w:pStyle w:val="E22EDB2C6D2A4D08960F3EB0FF42EDDA"/>
          </w:pPr>
          <w:r w:rsidRPr="003639D2">
            <w:t>OFFICE</w:t>
          </w:r>
          <w:r w:rsidRPr="003639D2">
            <w:t>-BASED AGENCY</w:t>
          </w:r>
        </w:p>
      </w:docPartBody>
    </w:docPart>
    <w:docPart>
      <w:docPartPr>
        <w:name w:val="8483DF0461C5453AB2B96E13852466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79713A-AC67-432F-81F8-EA5EEC313137}"/>
      </w:docPartPr>
      <w:docPartBody>
        <w:p w:rsidR="00000000" w:rsidRDefault="000E2CF5">
          <w:pPr>
            <w:pStyle w:val="8483DF0461C5453AB2B96E138524660C"/>
          </w:pPr>
          <w:r w:rsidRPr="003639D2">
            <w:t>Startup Checklist</w:t>
          </w:r>
        </w:p>
      </w:docPartBody>
    </w:docPart>
    <w:docPart>
      <w:docPartPr>
        <w:name w:val="CBD47314A4A944E09FABBF5FBAB49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BF819F-37EC-4250-AA53-B5E637B66F8C}"/>
      </w:docPartPr>
      <w:docPartBody>
        <w:p w:rsidR="00000000" w:rsidRDefault="000E2CF5">
          <w:pPr>
            <w:pStyle w:val="CBD47314A4A944E09FABBF5FBAB49B5B"/>
          </w:pPr>
          <w:r w:rsidRPr="003639D2">
            <w:t>Getting Started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4DD"/>
    <w:rsid w:val="000E2CF5"/>
    <w:rsid w:val="00D7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2EDB2C6D2A4D08960F3EB0FF42EDDA">
    <w:name w:val="E22EDB2C6D2A4D08960F3EB0FF42EDDA"/>
  </w:style>
  <w:style w:type="paragraph" w:customStyle="1" w:styleId="8483DF0461C5453AB2B96E138524660C">
    <w:name w:val="8483DF0461C5453AB2B96E138524660C"/>
  </w:style>
  <w:style w:type="paragraph" w:customStyle="1" w:styleId="CBD47314A4A944E09FABBF5FBAB49B5B">
    <w:name w:val="CBD47314A4A944E09FABBF5FBAB49B5B"/>
  </w:style>
  <w:style w:type="paragraph" w:customStyle="1" w:styleId="A7912F370EA9409391328B841D67B5BB">
    <w:name w:val="A7912F370EA9409391328B841D67B5BB"/>
  </w:style>
  <w:style w:type="paragraph" w:customStyle="1" w:styleId="E9997A678904476197E56FFE2DB4A0FC">
    <w:name w:val="E9997A678904476197E56FFE2DB4A0FC"/>
  </w:style>
  <w:style w:type="paragraph" w:customStyle="1" w:styleId="A73B396BF09E4889841B8B8AB1D78E9E">
    <w:name w:val="A73B396BF09E4889841B8B8AB1D78E9E"/>
  </w:style>
  <w:style w:type="paragraph" w:customStyle="1" w:styleId="CF1BE271C7974E12980E9BD11988A0F5">
    <w:name w:val="CF1BE271C7974E12980E9BD11988A0F5"/>
  </w:style>
  <w:style w:type="paragraph" w:customStyle="1" w:styleId="035AF6FCFD8E4D91A7929A7B104D6893">
    <w:name w:val="035AF6FCFD8E4D91A7929A7B104D6893"/>
  </w:style>
  <w:style w:type="paragraph" w:customStyle="1" w:styleId="55BB900C35BE4BEF9F0418DD53677A3B">
    <w:name w:val="55BB900C35BE4BEF9F0418DD53677A3B"/>
  </w:style>
  <w:style w:type="paragraph" w:customStyle="1" w:styleId="00C7958E85174F3091074E48F993FC78">
    <w:name w:val="00C7958E85174F3091074E48F993FC78"/>
  </w:style>
  <w:style w:type="paragraph" w:customStyle="1" w:styleId="77A4ED81F514481094F414CC4D1BE58E">
    <w:name w:val="77A4ED81F514481094F414CC4D1BE58E"/>
  </w:style>
  <w:style w:type="paragraph" w:customStyle="1" w:styleId="F592F44C147D4B1B931CB78B3BFAA9EB">
    <w:name w:val="F592F44C147D4B1B931CB78B3BFAA9EB"/>
  </w:style>
  <w:style w:type="paragraph" w:customStyle="1" w:styleId="AF3F960619B1454E85076A5C69FB5312">
    <w:name w:val="AF3F960619B1454E85076A5C69FB5312"/>
  </w:style>
  <w:style w:type="paragraph" w:customStyle="1" w:styleId="764C42F7E0B041CDBB381B272522CF07">
    <w:name w:val="764C42F7E0B041CDBB381B272522CF07"/>
  </w:style>
  <w:style w:type="paragraph" w:customStyle="1" w:styleId="7DF310BB3DC7409BABC9B8E8A517CC74">
    <w:name w:val="7DF310BB3DC7409BABC9B8E8A517CC74"/>
  </w:style>
  <w:style w:type="paragraph" w:customStyle="1" w:styleId="D5722304442D4DE4A4EFDE4BEC5AAE9A">
    <w:name w:val="D5722304442D4DE4A4EFDE4BEC5AAE9A"/>
  </w:style>
  <w:style w:type="paragraph" w:customStyle="1" w:styleId="617EDEE4F6E344F6BD2EE4AEDEA7B322">
    <w:name w:val="617EDEE4F6E344F6BD2EE4AEDEA7B322"/>
  </w:style>
  <w:style w:type="paragraph" w:customStyle="1" w:styleId="19B675A57D274A81AC7C17714A9BE86D">
    <w:name w:val="19B675A57D274A81AC7C17714A9BE86D"/>
  </w:style>
  <w:style w:type="paragraph" w:customStyle="1" w:styleId="72D64F8AEB5A48C6A9C0233846BFC329">
    <w:name w:val="72D64F8AEB5A48C6A9C0233846BFC329"/>
  </w:style>
  <w:style w:type="paragraph" w:customStyle="1" w:styleId="16994319799040B8BD6E63A3BD86F91A">
    <w:name w:val="16994319799040B8BD6E63A3BD86F91A"/>
  </w:style>
  <w:style w:type="paragraph" w:customStyle="1" w:styleId="1F75384484C641159AF56D23E8D16FD7">
    <w:name w:val="1F75384484C641159AF56D23E8D16FD7"/>
  </w:style>
  <w:style w:type="paragraph" w:customStyle="1" w:styleId="162E4AB977024031B7ECA9FA104B74D9">
    <w:name w:val="162E4AB977024031B7ECA9FA104B74D9"/>
  </w:style>
  <w:style w:type="paragraph" w:customStyle="1" w:styleId="ACBFA72966CA497F80DC64AB2EB3C8F4">
    <w:name w:val="ACBFA72966CA497F80DC64AB2EB3C8F4"/>
  </w:style>
  <w:style w:type="paragraph" w:customStyle="1" w:styleId="897D6714E0DC44A1A2FC9F3F435576C0">
    <w:name w:val="897D6714E0DC44A1A2FC9F3F435576C0"/>
  </w:style>
  <w:style w:type="paragraph" w:customStyle="1" w:styleId="16F6152407CA4A308015DCC2E9237D18">
    <w:name w:val="16F6152407CA4A308015DCC2E9237D18"/>
  </w:style>
  <w:style w:type="paragraph" w:customStyle="1" w:styleId="2339131FA1E74EA5985AE574F65D822D">
    <w:name w:val="2339131FA1E74EA5985AE574F65D822D"/>
  </w:style>
  <w:style w:type="paragraph" w:customStyle="1" w:styleId="78513882522244A38FE74D5D59E9DCC2">
    <w:name w:val="78513882522244A38FE74D5D59E9DCC2"/>
  </w:style>
  <w:style w:type="paragraph" w:customStyle="1" w:styleId="0A12BC2568F84A2DBA570EC338D84081">
    <w:name w:val="0A12BC2568F84A2DBA570EC338D84081"/>
  </w:style>
  <w:style w:type="paragraph" w:customStyle="1" w:styleId="EDD3C38179C64E11B1D0D7DF27DED8C0">
    <w:name w:val="EDD3C38179C64E11B1D0D7DF27DED8C0"/>
  </w:style>
  <w:style w:type="paragraph" w:customStyle="1" w:styleId="A78FA298FD894254A55650FBC0BF08D0">
    <w:name w:val="A78FA298FD894254A55650FBC0BF08D0"/>
  </w:style>
  <w:style w:type="paragraph" w:customStyle="1" w:styleId="08962D3A3B564CDFA5B6879583E93111">
    <w:name w:val="08962D3A3B564CDFA5B6879583E93111"/>
  </w:style>
  <w:style w:type="paragraph" w:customStyle="1" w:styleId="7720FE89B17D43F3A93243B4F5214600">
    <w:name w:val="7720FE89B17D43F3A93243B4F5214600"/>
  </w:style>
  <w:style w:type="paragraph" w:customStyle="1" w:styleId="2FB2985E6F9342758E4149B4BB2FFFFE">
    <w:name w:val="2FB2985E6F9342758E4149B4BB2FFFFE"/>
  </w:style>
  <w:style w:type="paragraph" w:customStyle="1" w:styleId="2CCD3138A1FD4D7C8C8D1EA7BA2D676C">
    <w:name w:val="2CCD3138A1FD4D7C8C8D1EA7BA2D676C"/>
  </w:style>
  <w:style w:type="paragraph" w:customStyle="1" w:styleId="3301E18285A74CD7A81569A31462CA29">
    <w:name w:val="3301E18285A74CD7A81569A31462CA29"/>
  </w:style>
  <w:style w:type="paragraph" w:customStyle="1" w:styleId="BEC4E8AF5DEB41A7898AD65AC333EF4E">
    <w:name w:val="BEC4E8AF5DEB41A7898AD65AC333EF4E"/>
  </w:style>
  <w:style w:type="paragraph" w:customStyle="1" w:styleId="C019F4746CEB456882D159A6E195857C">
    <w:name w:val="C019F4746CEB456882D159A6E195857C"/>
  </w:style>
  <w:style w:type="paragraph" w:customStyle="1" w:styleId="1E3D2A5634874A9FBCFD4FD299E49825">
    <w:name w:val="1E3D2A5634874A9FBCFD4FD299E49825"/>
  </w:style>
  <w:style w:type="paragraph" w:customStyle="1" w:styleId="7979A6E0886A4BA6A3BD4ABD0E356931">
    <w:name w:val="7979A6E0886A4BA6A3BD4ABD0E356931"/>
  </w:style>
  <w:style w:type="paragraph" w:customStyle="1" w:styleId="EFF8AF485F544EA293FB44E2AEBC04F1">
    <w:name w:val="EFF8AF485F544EA293FB44E2AEBC04F1"/>
  </w:style>
  <w:style w:type="paragraph" w:customStyle="1" w:styleId="F26312865F614267AF6D58AE9940F53C">
    <w:name w:val="F26312865F614267AF6D58AE9940F53C"/>
  </w:style>
  <w:style w:type="paragraph" w:customStyle="1" w:styleId="9E246C3B615C487FBB8D8A5F40A6F21D">
    <w:name w:val="9E246C3B615C487FBB8D8A5F40A6F21D"/>
  </w:style>
  <w:style w:type="paragraph" w:customStyle="1" w:styleId="FCFB17F28EF043239C5F518F140BD01B">
    <w:name w:val="FCFB17F28EF043239C5F518F140BD01B"/>
  </w:style>
  <w:style w:type="paragraph" w:customStyle="1" w:styleId="970985043A56475FB301E6B42DBEF785">
    <w:name w:val="970985043A56475FB301E6B42DBEF785"/>
  </w:style>
  <w:style w:type="paragraph" w:customStyle="1" w:styleId="DF189F6F58A348DB98058EEA333CAAEC">
    <w:name w:val="DF189F6F58A348DB98058EEA333CAAEC"/>
  </w:style>
  <w:style w:type="paragraph" w:customStyle="1" w:styleId="789524971F034B30A10AA699DA63A53B">
    <w:name w:val="789524971F034B30A10AA699DA63A53B"/>
  </w:style>
  <w:style w:type="paragraph" w:customStyle="1" w:styleId="E0E45ECFB252488186476C4038E8C1A0">
    <w:name w:val="E0E45ECFB252488186476C4038E8C1A0"/>
  </w:style>
  <w:style w:type="paragraph" w:customStyle="1" w:styleId="CF93518C60E941119A137858F0B602E5">
    <w:name w:val="CF93518C60E941119A137858F0B602E5"/>
  </w:style>
  <w:style w:type="paragraph" w:customStyle="1" w:styleId="B56B17D54CFE46949F525AFEA6005F48">
    <w:name w:val="B56B17D54CFE46949F525AFEA6005F48"/>
  </w:style>
  <w:style w:type="paragraph" w:customStyle="1" w:styleId="F0EEE2ECB3CF42999195AA4B5817D9C7">
    <w:name w:val="F0EEE2ECB3CF42999195AA4B5817D9C7"/>
  </w:style>
  <w:style w:type="paragraph" w:customStyle="1" w:styleId="7AB5B365326143AD97E16C2A6B3DB52E">
    <w:name w:val="7AB5B365326143AD97E16C2A6B3DB52E"/>
  </w:style>
  <w:style w:type="paragraph" w:customStyle="1" w:styleId="61271078C7A34B1A8B1D67212BB72F36">
    <w:name w:val="61271078C7A34B1A8B1D67212BB72F36"/>
  </w:style>
  <w:style w:type="paragraph" w:customStyle="1" w:styleId="513A8F0821444F69B7A2A1F14D868442">
    <w:name w:val="513A8F0821444F69B7A2A1F14D868442"/>
  </w:style>
  <w:style w:type="paragraph" w:customStyle="1" w:styleId="F1A37DDBD8E4472EA2933011DE94E6F9">
    <w:name w:val="F1A37DDBD8E4472EA2933011DE94E6F9"/>
  </w:style>
  <w:style w:type="paragraph" w:customStyle="1" w:styleId="9E8AA1E6344E465199DB3331B124A8E4">
    <w:name w:val="9E8AA1E6344E465199DB3331B124A8E4"/>
  </w:style>
  <w:style w:type="paragraph" w:customStyle="1" w:styleId="53B2E2490293483E90AB57F469A7A819">
    <w:name w:val="53B2E2490293483E90AB57F469A7A819"/>
  </w:style>
  <w:style w:type="paragraph" w:customStyle="1" w:styleId="4C7E10C6D94F4D70A7A5D3C28C1ACCC5">
    <w:name w:val="4C7E10C6D94F4D70A7A5D3C28C1ACCC5"/>
  </w:style>
  <w:style w:type="paragraph" w:customStyle="1" w:styleId="C076E8E04ACC4BB385F3B3DE306427A7">
    <w:name w:val="C076E8E04ACC4BB385F3B3DE306427A7"/>
  </w:style>
  <w:style w:type="paragraph" w:customStyle="1" w:styleId="579EA48C5308436A923320380DE26201">
    <w:name w:val="579EA48C5308436A923320380DE26201"/>
  </w:style>
  <w:style w:type="paragraph" w:customStyle="1" w:styleId="E918F35337904FD79D76713AFECAB8DF">
    <w:name w:val="E918F35337904FD79D76713AFECAB8DF"/>
  </w:style>
  <w:style w:type="paragraph" w:customStyle="1" w:styleId="957C5212B41F48049245310B6B4D7761">
    <w:name w:val="957C5212B41F48049245310B6B4D7761"/>
  </w:style>
  <w:style w:type="paragraph" w:customStyle="1" w:styleId="44759A85BFC241EAA4052F985ACFAC5D">
    <w:name w:val="44759A85BFC241EAA4052F985ACFAC5D"/>
  </w:style>
  <w:style w:type="paragraph" w:customStyle="1" w:styleId="C085ED0E02D64745864E65096DE84EB1">
    <w:name w:val="C085ED0E02D64745864E65096DE84EB1"/>
  </w:style>
  <w:style w:type="paragraph" w:customStyle="1" w:styleId="BE7EA5BA7BC54F5782520E3A3BBA9C4F">
    <w:name w:val="BE7EA5BA7BC54F5782520E3A3BBA9C4F"/>
  </w:style>
  <w:style w:type="paragraph" w:customStyle="1" w:styleId="C195E8A9C344454CA4D86A87A3DA21CD">
    <w:name w:val="C195E8A9C344454CA4D86A87A3DA21CD"/>
  </w:style>
  <w:style w:type="paragraph" w:customStyle="1" w:styleId="CD60E0BE26A949FAB883559012C5A98F">
    <w:name w:val="CD60E0BE26A949FAB883559012C5A98F"/>
  </w:style>
  <w:style w:type="paragraph" w:customStyle="1" w:styleId="9E8D09E2AD8C46268AC73F8CA44BAB1E">
    <w:name w:val="9E8D09E2AD8C46268AC73F8CA44BAB1E"/>
  </w:style>
  <w:style w:type="paragraph" w:customStyle="1" w:styleId="DBC141A6FE8D4321970227FAD90F37F3">
    <w:name w:val="DBC141A6FE8D4321970227FAD90F37F3"/>
  </w:style>
  <w:style w:type="paragraph" w:customStyle="1" w:styleId="871C2B91A3C34394B44BFC49D5555CCF">
    <w:name w:val="871C2B91A3C34394B44BFC49D5555CCF"/>
  </w:style>
  <w:style w:type="paragraph" w:customStyle="1" w:styleId="79A0F40C85E9422C800776ECCFC644EE">
    <w:name w:val="79A0F40C85E9422C800776ECCFC644EE"/>
  </w:style>
  <w:style w:type="paragraph" w:customStyle="1" w:styleId="20A74E6481374B4DB6D1103FF91A43C5">
    <w:name w:val="20A74E6481374B4DB6D1103FF91A43C5"/>
  </w:style>
  <w:style w:type="paragraph" w:customStyle="1" w:styleId="20C6653703794D4AA3D8008A3C895A0A">
    <w:name w:val="20C6653703794D4AA3D8008A3C895A0A"/>
  </w:style>
  <w:style w:type="paragraph" w:customStyle="1" w:styleId="5475BDD2279F41C986010BCD44A95A74">
    <w:name w:val="5475BDD2279F41C986010BCD44A95A74"/>
  </w:style>
  <w:style w:type="paragraph" w:customStyle="1" w:styleId="A3112F2A976D483FA0AF9313236A5268">
    <w:name w:val="A3112F2A976D483FA0AF9313236A5268"/>
  </w:style>
  <w:style w:type="paragraph" w:customStyle="1" w:styleId="E16B0666537B4F00A24B32A636E8FBDA">
    <w:name w:val="E16B0666537B4F00A24B32A636E8FBDA"/>
  </w:style>
  <w:style w:type="paragraph" w:customStyle="1" w:styleId="1B0E4591D09E4397B20ABEB6CE6E28EC">
    <w:name w:val="1B0E4591D09E4397B20ABEB6CE6E28EC"/>
  </w:style>
  <w:style w:type="paragraph" w:customStyle="1" w:styleId="054DDD78E6DF4E01A8BC7837A636E4BC">
    <w:name w:val="054DDD78E6DF4E01A8BC7837A636E4BC"/>
  </w:style>
  <w:style w:type="paragraph" w:customStyle="1" w:styleId="B1585B6FC2B74ACFA94690831D3E3B1E">
    <w:name w:val="B1585B6FC2B74ACFA94690831D3E3B1E"/>
  </w:style>
  <w:style w:type="paragraph" w:customStyle="1" w:styleId="5A3AF33DB01842CCB74814E200F5D093">
    <w:name w:val="5A3AF33DB01842CCB74814E200F5D093"/>
  </w:style>
  <w:style w:type="paragraph" w:customStyle="1" w:styleId="9632B88C55504B0CB1B46A56B59822DC">
    <w:name w:val="9632B88C55504B0CB1B46A56B59822DC"/>
  </w:style>
  <w:style w:type="paragraph" w:customStyle="1" w:styleId="179D68ED5C7447E6AEC7FF06710183E5">
    <w:name w:val="179D68ED5C7447E6AEC7FF06710183E5"/>
  </w:style>
  <w:style w:type="paragraph" w:customStyle="1" w:styleId="95B878C3900144AEA1E09193A0B5E2FD">
    <w:name w:val="95B878C3900144AEA1E09193A0B5E2FD"/>
  </w:style>
  <w:style w:type="paragraph" w:customStyle="1" w:styleId="E9A094DB74B847E991FB72FDD72E9194">
    <w:name w:val="E9A094DB74B847E991FB72FDD72E9194"/>
  </w:style>
  <w:style w:type="paragraph" w:customStyle="1" w:styleId="BAF3E97F96294E749B49C219C60BD00D">
    <w:name w:val="BAF3E97F96294E749B49C219C60BD00D"/>
  </w:style>
  <w:style w:type="paragraph" w:customStyle="1" w:styleId="882628F197A34B7F94D35002F1D6F621">
    <w:name w:val="882628F197A34B7F94D35002F1D6F621"/>
  </w:style>
  <w:style w:type="paragraph" w:customStyle="1" w:styleId="CFEB2BB9D77641D6878850DBE236FAE8">
    <w:name w:val="CFEB2BB9D77641D6878850DBE236FAE8"/>
  </w:style>
  <w:style w:type="paragraph" w:customStyle="1" w:styleId="C2B1989982E64D75938E3707FFC21DE5">
    <w:name w:val="C2B1989982E64D75938E3707FFC21DE5"/>
  </w:style>
  <w:style w:type="paragraph" w:customStyle="1" w:styleId="7B21A1A64550400E98F0A119B13D779B">
    <w:name w:val="7B21A1A64550400E98F0A119B13D779B"/>
  </w:style>
  <w:style w:type="paragraph" w:customStyle="1" w:styleId="58618FA2B30E409B93EC7CECDC7DF644">
    <w:name w:val="58618FA2B30E409B93EC7CECDC7DF644"/>
  </w:style>
  <w:style w:type="paragraph" w:customStyle="1" w:styleId="E8CC27179B58487CA2EF2A177641C2D0">
    <w:name w:val="E8CC27179B58487CA2EF2A177641C2D0"/>
  </w:style>
  <w:style w:type="paragraph" w:customStyle="1" w:styleId="F6C92AB7E749487B99E6CEE9BE7BAC13">
    <w:name w:val="F6C92AB7E749487B99E6CEE9BE7BAC13"/>
  </w:style>
  <w:style w:type="paragraph" w:customStyle="1" w:styleId="6729624A1E2E420BA97594D34A7DB584">
    <w:name w:val="6729624A1E2E420BA97594D34A7DB584"/>
  </w:style>
  <w:style w:type="paragraph" w:customStyle="1" w:styleId="4162DD2B67A7429BBB26CB862E9C78CF">
    <w:name w:val="4162DD2B67A7429BBB26CB862E9C78CF"/>
  </w:style>
  <w:style w:type="paragraph" w:customStyle="1" w:styleId="2F50406B7AFB4EF5BEA30A9D5B55194C">
    <w:name w:val="2F50406B7AFB4EF5BEA30A9D5B55194C"/>
  </w:style>
  <w:style w:type="paragraph" w:customStyle="1" w:styleId="6B9615DBE65E49EF8249359A7F56A23C">
    <w:name w:val="6B9615DBE65E49EF8249359A7F56A23C"/>
  </w:style>
  <w:style w:type="paragraph" w:customStyle="1" w:styleId="FFF696EF667041C784B3924730D8EF24">
    <w:name w:val="FFF696EF667041C784B3924730D8EF24"/>
  </w:style>
  <w:style w:type="paragraph" w:customStyle="1" w:styleId="6ADC4BFF46794AF29065A0EAC1128166">
    <w:name w:val="6ADC4BFF46794AF29065A0EAC1128166"/>
  </w:style>
  <w:style w:type="paragraph" w:customStyle="1" w:styleId="E8EFAB65C35D4C2BA923C30578AED628">
    <w:name w:val="E8EFAB65C35D4C2BA923C30578AED628"/>
  </w:style>
  <w:style w:type="paragraph" w:customStyle="1" w:styleId="D00F304663424395B0B1640AC75878DC">
    <w:name w:val="D00F304663424395B0B1640AC75878DC"/>
    <w:rsid w:val="00D714DD"/>
  </w:style>
  <w:style w:type="paragraph" w:customStyle="1" w:styleId="10840CE8A0834CBB8677FF44FB94021E">
    <w:name w:val="10840CE8A0834CBB8677FF44FB94021E"/>
    <w:rsid w:val="00D714DD"/>
  </w:style>
  <w:style w:type="paragraph" w:customStyle="1" w:styleId="4884D17D64DE4CBD89D8E12BD3A81DCD">
    <w:name w:val="4884D17D64DE4CBD89D8E12BD3A81DCD"/>
    <w:rsid w:val="00D714DD"/>
  </w:style>
  <w:style w:type="paragraph" w:customStyle="1" w:styleId="3835A82EBF524FDA8CB50B4F19A35DD3">
    <w:name w:val="3835A82EBF524FDA8CB50B4F19A35DD3"/>
    <w:rsid w:val="00D714DD"/>
  </w:style>
  <w:style w:type="paragraph" w:customStyle="1" w:styleId="FFAD550BB58948A0834D561079E422EA">
    <w:name w:val="FFAD550BB58948A0834D561079E422EA"/>
    <w:rsid w:val="00D714DD"/>
  </w:style>
  <w:style w:type="paragraph" w:customStyle="1" w:styleId="BFD3A9D2FB8947D49EDC2C14BC4734D4">
    <w:name w:val="BFD3A9D2FB8947D49EDC2C14BC4734D4"/>
    <w:rsid w:val="00D714DD"/>
  </w:style>
  <w:style w:type="paragraph" w:customStyle="1" w:styleId="5346EC1A30F9499DABFAFDA2BB67B93B">
    <w:name w:val="5346EC1A30F9499DABFAFDA2BB67B93B"/>
    <w:rsid w:val="00D714DD"/>
  </w:style>
  <w:style w:type="paragraph" w:customStyle="1" w:styleId="B33947AD9C59406C91CB1F385330A838">
    <w:name w:val="B33947AD9C59406C91CB1F385330A838"/>
    <w:rsid w:val="00D714DD"/>
  </w:style>
  <w:style w:type="paragraph" w:customStyle="1" w:styleId="918E6B83740E4882975763DF446078F5">
    <w:name w:val="918E6B83740E4882975763DF446078F5"/>
    <w:rsid w:val="00D714DD"/>
  </w:style>
  <w:style w:type="paragraph" w:customStyle="1" w:styleId="4F006ADC865F49EDBBE4E9C515A9B30A">
    <w:name w:val="4F006ADC865F49EDBBE4E9C515A9B30A"/>
    <w:rsid w:val="00D714DD"/>
  </w:style>
  <w:style w:type="paragraph" w:customStyle="1" w:styleId="1B643FEC9BE449A5856FE43DAEDB5B28">
    <w:name w:val="1B643FEC9BE449A5856FE43DAEDB5B28"/>
    <w:rsid w:val="00D714DD"/>
  </w:style>
  <w:style w:type="paragraph" w:customStyle="1" w:styleId="30028215146243A0A231B6F385B5588A">
    <w:name w:val="30028215146243A0A231B6F385B5588A"/>
    <w:rsid w:val="00D714DD"/>
  </w:style>
  <w:style w:type="paragraph" w:customStyle="1" w:styleId="3280C309FD004DDAA9AFB08B02EC3699">
    <w:name w:val="3280C309FD004DDAA9AFB08B02EC3699"/>
    <w:rsid w:val="00D714DD"/>
  </w:style>
  <w:style w:type="paragraph" w:customStyle="1" w:styleId="9A02111D42814A4D80D5B7C68205E09C">
    <w:name w:val="9A02111D42814A4D80D5B7C68205E09C"/>
    <w:rsid w:val="00D714DD"/>
  </w:style>
  <w:style w:type="paragraph" w:customStyle="1" w:styleId="615A2C262C3B43A2926404DB0CDE2054">
    <w:name w:val="615A2C262C3B43A2926404DB0CDE2054"/>
    <w:rsid w:val="00D714DD"/>
  </w:style>
  <w:style w:type="paragraph" w:customStyle="1" w:styleId="D5398535FB1F44C4AB36D7142B55E7F2">
    <w:name w:val="D5398535FB1F44C4AB36D7142B55E7F2"/>
    <w:rsid w:val="00D714DD"/>
  </w:style>
  <w:style w:type="paragraph" w:customStyle="1" w:styleId="A1793C38136C4D86A8BB1AF1C8F512BD">
    <w:name w:val="A1793C38136C4D86A8BB1AF1C8F512BD"/>
    <w:rsid w:val="00D714DD"/>
  </w:style>
  <w:style w:type="paragraph" w:customStyle="1" w:styleId="BF48AB30E51D41429346FB7B758C279F">
    <w:name w:val="BF48AB30E51D41429346FB7B758C279F"/>
    <w:rsid w:val="00D714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B15AC1B-7576-452E-A9B7-398537A80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5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Management System</dc:title>
  <dc:subject/>
  <dc:creator/>
  <cp:keywords/>
  <dc:description/>
  <cp:lastModifiedBy/>
  <cp:revision>1</cp:revision>
  <dcterms:created xsi:type="dcterms:W3CDTF">2025-04-19T13:33:00Z</dcterms:created>
  <dcterms:modified xsi:type="dcterms:W3CDTF">2025-04-19T14:28:00Z</dcterms:modified>
  <cp:contentStatus>Test Cases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